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55D6B800" w:rsidR="005D6E86" w:rsidRPr="001D1B3C" w:rsidRDefault="002B4504" w:rsidP="00632B06">
            <w:pPr>
              <w:rPr>
                <w:rFonts w:ascii="Arial" w:hAnsi="Arial" w:cs="Arial"/>
              </w:rPr>
            </w:pPr>
            <w:r>
              <w:rPr>
                <w:rFonts w:ascii="Arial" w:hAnsi="Arial" w:cs="Arial"/>
              </w:rPr>
              <w:t>22</w:t>
            </w:r>
            <w:r w:rsidR="005D6E86" w:rsidRPr="001D1B3C">
              <w:rPr>
                <w:rFonts w:ascii="Arial" w:hAnsi="Arial" w:cs="Arial"/>
              </w:rPr>
              <w:t>.</w:t>
            </w:r>
            <w:r w:rsidR="00E065EA">
              <w:rPr>
                <w:rFonts w:ascii="Arial" w:hAnsi="Arial" w:cs="Arial"/>
              </w:rPr>
              <w:t>05</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02335496" w:rsidR="005D6E86" w:rsidRPr="001D1B3C" w:rsidRDefault="00A719A6" w:rsidP="00632B06">
            <w:pPr>
              <w:rPr>
                <w:rFonts w:ascii="Arial" w:hAnsi="Arial" w:cs="Arial"/>
              </w:rPr>
            </w:pPr>
            <w:bookmarkStart w:id="0" w:name="OLE_LINK1"/>
            <w:bookmarkStart w:id="1" w:name="OLE_LINK2"/>
            <w:r>
              <w:rPr>
                <w:rFonts w:ascii="Arial" w:hAnsi="Arial" w:cs="Arial"/>
              </w:rPr>
              <w:t>08:</w:t>
            </w:r>
            <w:r w:rsidR="00C47F4C">
              <w:rPr>
                <w:rFonts w:ascii="Arial" w:hAnsi="Arial" w:cs="Arial"/>
              </w:rPr>
              <w:t>00</w:t>
            </w:r>
            <w:r>
              <w:rPr>
                <w:rFonts w:ascii="Arial" w:hAnsi="Arial" w:cs="Arial"/>
              </w:rPr>
              <w:t xml:space="preserve"> </w:t>
            </w:r>
            <w:r w:rsidR="005D6E86" w:rsidRPr="001D1B3C">
              <w:rPr>
                <w:rFonts w:ascii="Arial" w:hAnsi="Arial" w:cs="Arial"/>
              </w:rPr>
              <w:t xml:space="preserve">– </w:t>
            </w:r>
            <w:r>
              <w:rPr>
                <w:rFonts w:ascii="Arial" w:hAnsi="Arial" w:cs="Arial"/>
              </w:rPr>
              <w:t>1</w:t>
            </w:r>
            <w:r w:rsidR="00C47F4C">
              <w:rPr>
                <w:rFonts w:ascii="Arial" w:hAnsi="Arial" w:cs="Arial"/>
              </w:rPr>
              <w:t>2</w:t>
            </w:r>
            <w:r w:rsidR="005D6E86" w:rsidRPr="001D1B3C">
              <w:rPr>
                <w:rFonts w:ascii="Arial" w:hAnsi="Arial" w:cs="Arial"/>
              </w:rPr>
              <w:t>:</w:t>
            </w:r>
            <w:bookmarkEnd w:id="0"/>
            <w:bookmarkEnd w:id="1"/>
            <w:r w:rsidR="00C47F4C">
              <w:rPr>
                <w:rFonts w:ascii="Arial" w:hAnsi="Arial" w:cs="Arial"/>
              </w:rPr>
              <w:t>00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3E84E78" w:rsidR="005D6E86" w:rsidRPr="001D1B3C" w:rsidRDefault="00C47F4C" w:rsidP="00632B06">
            <w:pPr>
              <w:rPr>
                <w:rFonts w:ascii="Arial" w:hAnsi="Arial" w:cs="Arial"/>
              </w:rPr>
            </w:pPr>
            <w:r>
              <w:rPr>
                <w:rFonts w:ascii="Arial" w:hAnsi="Arial" w:cs="Arial"/>
              </w:rPr>
              <w:t>13</w:t>
            </w:r>
            <w:r w:rsidR="005D6E86" w:rsidRPr="001D1B3C">
              <w:rPr>
                <w:rFonts w:ascii="Arial" w:hAnsi="Arial" w:cs="Arial"/>
              </w:rPr>
              <w:t>:</w:t>
            </w:r>
            <w:r>
              <w:rPr>
                <w:rFonts w:ascii="Arial" w:hAnsi="Arial" w:cs="Arial"/>
              </w:rPr>
              <w:t>0</w:t>
            </w:r>
            <w:r w:rsidR="00A719A6">
              <w:rPr>
                <w:rFonts w:ascii="Arial" w:hAnsi="Arial" w:cs="Arial"/>
              </w:rPr>
              <w:t>0</w:t>
            </w:r>
            <w:r w:rsidR="005D6E86" w:rsidRPr="001D1B3C">
              <w:rPr>
                <w:rFonts w:ascii="Arial" w:hAnsi="Arial" w:cs="Arial"/>
              </w:rPr>
              <w:t xml:space="preserve"> – </w:t>
            </w:r>
            <w:r>
              <w:rPr>
                <w:rFonts w:ascii="Arial" w:hAnsi="Arial" w:cs="Arial"/>
              </w:rPr>
              <w:t>17</w:t>
            </w:r>
            <w:r w:rsidR="005D6E86" w:rsidRPr="001D1B3C">
              <w:rPr>
                <w:rFonts w:ascii="Arial" w:hAnsi="Arial" w:cs="Arial"/>
              </w:rPr>
              <w:t>:</w:t>
            </w:r>
            <w:r>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2E2BDFFB" w14:textId="77777777" w:rsidR="00632B06" w:rsidRDefault="002B4504" w:rsidP="00AB580C">
            <w:pPr>
              <w:rPr>
                <w:rFonts w:ascii="Arial" w:hAnsi="Arial" w:cs="Arial"/>
                <w:b/>
                <w:bCs/>
              </w:rPr>
            </w:pPr>
            <w:r w:rsidRPr="002B4504">
              <w:rPr>
                <w:rFonts w:ascii="Arial" w:hAnsi="Arial" w:cs="Arial"/>
                <w:b/>
                <w:bCs/>
              </w:rPr>
              <w:t>Mattina:</w:t>
            </w:r>
          </w:p>
          <w:p w14:paraId="317BBB55" w14:textId="77777777" w:rsidR="002B4504" w:rsidRDefault="002B4504" w:rsidP="00AB580C">
            <w:pPr>
              <w:rPr>
                <w:rFonts w:ascii="Arial" w:hAnsi="Arial" w:cs="Arial"/>
              </w:rPr>
            </w:pPr>
            <w:r>
              <w:rPr>
                <w:rFonts w:ascii="Arial" w:hAnsi="Arial" w:cs="Arial"/>
              </w:rPr>
              <w:t>Questa mattina ho dedicato le prime ore a finire la parte dedicata alla gestione degli users. Durante lo svolgimento di questa attività mi sono accorto (come precedentemente con gli utenti associati ai progetti) che era necessario implementare il soft delete per mantenere i dati di log relativi agli utenti. Dopodiché sono passato a sviluppare la funzionalità di sola visualizzazione per i progetti archiviati</w:t>
            </w:r>
            <w:r w:rsidR="00ED01BD">
              <w:rPr>
                <w:rFonts w:ascii="Arial" w:hAnsi="Arial" w:cs="Arial"/>
              </w:rPr>
              <w:t>, è stato implementato semplicemente con una condizione che controlla il valore del parametro is_archived. Sono riuscito a finire queste 2 funzionalità circa a metà mattinata. Fatto questo le funzionalità principali del progetto sono state concluse. A questo punto ho preferito dedicare del tempo a pulire il codice (codice ridondante, commenti, nomi variabili) dei vari controller e nel frattempo fare dei test di utilizzo.</w:t>
            </w:r>
          </w:p>
          <w:p w14:paraId="3919E650" w14:textId="77777777" w:rsidR="00ED01BD" w:rsidRDefault="00ED01BD" w:rsidP="00AB580C">
            <w:pPr>
              <w:rPr>
                <w:rFonts w:ascii="Arial" w:hAnsi="Arial" w:cs="Arial"/>
                <w:b/>
                <w:bCs/>
              </w:rPr>
            </w:pPr>
            <w:r w:rsidRPr="00ED01BD">
              <w:rPr>
                <w:rFonts w:ascii="Arial" w:hAnsi="Arial" w:cs="Arial"/>
                <w:b/>
                <w:bCs/>
              </w:rPr>
              <w:t>Pomeriggio</w:t>
            </w:r>
            <w:r>
              <w:rPr>
                <w:rFonts w:ascii="Arial" w:hAnsi="Arial" w:cs="Arial"/>
                <w:b/>
                <w:bCs/>
              </w:rPr>
              <w:t>:</w:t>
            </w:r>
          </w:p>
          <w:p w14:paraId="3BDFF3E9" w14:textId="1A06136F" w:rsidR="006210E8" w:rsidRPr="00ED01BD" w:rsidRDefault="00ED01BD" w:rsidP="00AB580C">
            <w:pPr>
              <w:rPr>
                <w:rFonts w:ascii="Arial" w:hAnsi="Arial" w:cs="Arial"/>
              </w:rPr>
            </w:pPr>
            <w:r>
              <w:rPr>
                <w:rFonts w:ascii="Arial" w:hAnsi="Arial" w:cs="Arial"/>
              </w:rPr>
              <w:t xml:space="preserve">Nella prima parte del pomeriggio ho continuato con la pulizia e i test di utilizzo. Nella seconda parte ho iniziato a definire i test sia nella documentazione che come Feature test grazie all’ausilio dell’AI. La differenza tra i Feature test e gli Unit test è che i primi eseguono i test sul flusso dell’applicazione mentre i secondi su piccole porzioni di codice. </w:t>
            </w:r>
            <w:r w:rsidR="006210E8">
              <w:rPr>
                <w:rFonts w:ascii="Arial" w:hAnsi="Arial" w:cs="Arial"/>
              </w:rPr>
              <w:t>Sono arrivato a definire 4 file con all’interno i test per rispettare i TC fino al 18. Grazie ai test ho trovato qualche problema minore riguardante: redirect sbagliato (projects?1), validazione del nome del progetto unique, mancanza di un controllo nel metodo update sui progetti archiviati, scopeBinding ricercava in automatico users() che è inesistente (risolto con un alias)</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D119C30" w:rsidR="00632B06" w:rsidRPr="001D1B3C" w:rsidRDefault="006210E8" w:rsidP="00434F37">
            <w:pPr>
              <w:rPr>
                <w:rFonts w:ascii="Arial" w:hAnsi="Arial" w:cs="Arial"/>
              </w:rPr>
            </w:pPr>
            <w:r>
              <w:rPr>
                <w:rFonts w:ascii="Arial" w:hAnsi="Arial" w:cs="Arial"/>
              </w:rPr>
              <w:t>Nessun problema riscontrato</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501BB4B1" w:rsidR="00632B06" w:rsidRPr="001D1B3C" w:rsidRDefault="006210E8" w:rsidP="00434F37">
            <w:pPr>
              <w:rPr>
                <w:rFonts w:ascii="Arial" w:hAnsi="Arial" w:cs="Arial"/>
              </w:rPr>
            </w:pPr>
            <w:r>
              <w:rPr>
                <w:rFonts w:ascii="Arial" w:hAnsi="Arial" w:cs="Arial"/>
              </w:rPr>
              <w:t>In ritardo di circa 2h, a questo punto avrei dovuto finire tutti i test</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05F5A0E3" w:rsidR="00632B06" w:rsidRPr="001D1B3C" w:rsidRDefault="006210E8" w:rsidP="00434F37">
            <w:pPr>
              <w:rPr>
                <w:rFonts w:ascii="Arial" w:hAnsi="Arial" w:cs="Arial"/>
              </w:rPr>
            </w:pPr>
            <w:r>
              <w:rPr>
                <w:rFonts w:ascii="Arial" w:hAnsi="Arial" w:cs="Arial"/>
              </w:rPr>
              <w:t>Finire tutti i test e iniziare a documentare il capitolo sull’implementazione</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071161AE"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6210E8">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37B6222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6210E8">
            <w:rPr>
              <w:rFonts w:ascii="Arial" w:hAnsi="Arial" w:cs="Arial"/>
            </w:rPr>
            <w:t>Claude AI</w:t>
          </w:r>
        </w:sdtContent>
      </w:sdt>
    </w:p>
    <w:p w14:paraId="61085D49" w14:textId="77777777" w:rsidR="00872C0D" w:rsidRPr="00872C0D" w:rsidRDefault="00872C0D" w:rsidP="00872C0D">
      <w:pPr>
        <w:pStyle w:val="Nessunaspaziatura"/>
        <w:rPr>
          <w:rFonts w:ascii="Arial" w:hAnsi="Arial" w:cs="Arial"/>
        </w:rPr>
      </w:pPr>
    </w:p>
    <w:p w14:paraId="18EFA86B" w14:textId="26E5962B"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6210E8">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1"/>
            <w14:checkedState w14:val="2612" w14:font="MS Gothic"/>
            <w14:uncheckedState w14:val="2610" w14:font="MS Gothic"/>
          </w14:checkbox>
        </w:sdtPr>
        <w:sdtContent>
          <w:r w:rsidR="006210E8">
            <w:rPr>
              <w:rFonts w:ascii="MS Gothic" w:eastAsia="MS Gothic" w:hAnsi="MS Gothic" w:cs="Segoe UI Symbol" w:hint="eastAsia"/>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2CCDF606" w14:textId="77777777" w:rsidR="006210E8" w:rsidRPr="006210E8" w:rsidRDefault="006210E8" w:rsidP="006210E8">
          <w:pPr>
            <w:pStyle w:val="Nessunaspaziatura"/>
            <w:rPr>
              <w:rFonts w:ascii="Arial" w:hAnsi="Arial" w:cs="Arial"/>
            </w:rPr>
          </w:pPr>
          <w:r w:rsidRPr="006210E8">
            <w:rPr>
              <w:rFonts w:ascii="Arial" w:hAnsi="Arial" w:cs="Arial"/>
            </w:rPr>
            <w:t>&lt;?php</w:t>
          </w:r>
        </w:p>
        <w:p w14:paraId="7464206A" w14:textId="77777777" w:rsidR="006210E8" w:rsidRPr="006210E8" w:rsidRDefault="006210E8" w:rsidP="006210E8">
          <w:pPr>
            <w:pStyle w:val="Nessunaspaziatura"/>
            <w:rPr>
              <w:rFonts w:ascii="Arial" w:hAnsi="Arial" w:cs="Arial"/>
            </w:rPr>
          </w:pPr>
        </w:p>
        <w:p w14:paraId="403C735A" w14:textId="77777777" w:rsidR="006210E8" w:rsidRPr="006210E8" w:rsidRDefault="006210E8" w:rsidP="006210E8">
          <w:pPr>
            <w:pStyle w:val="Nessunaspaziatura"/>
            <w:rPr>
              <w:rFonts w:ascii="Arial" w:hAnsi="Arial" w:cs="Arial"/>
            </w:rPr>
          </w:pPr>
          <w:r w:rsidRPr="006210E8">
            <w:rPr>
              <w:rFonts w:ascii="Arial" w:hAnsi="Arial" w:cs="Arial"/>
            </w:rPr>
            <w:t>namespace App\Http\Middleware;</w:t>
          </w:r>
        </w:p>
        <w:p w14:paraId="6A220C73" w14:textId="77777777" w:rsidR="006210E8" w:rsidRPr="006210E8" w:rsidRDefault="006210E8" w:rsidP="006210E8">
          <w:pPr>
            <w:pStyle w:val="Nessunaspaziatura"/>
            <w:rPr>
              <w:rFonts w:ascii="Arial" w:hAnsi="Arial" w:cs="Arial"/>
            </w:rPr>
          </w:pPr>
        </w:p>
        <w:p w14:paraId="37447FEE"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use Closure;</w:t>
          </w:r>
        </w:p>
        <w:p w14:paraId="59EC935E"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use Illuminate\Http\Request;</w:t>
          </w:r>
        </w:p>
        <w:p w14:paraId="63DE690B"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use Symfony\Component\HttpFoundation\Response;</w:t>
          </w:r>
        </w:p>
        <w:p w14:paraId="6670BA6A" w14:textId="77777777" w:rsidR="006210E8" w:rsidRPr="006210E8" w:rsidRDefault="006210E8" w:rsidP="006210E8">
          <w:pPr>
            <w:pStyle w:val="Nessunaspaziatura"/>
            <w:rPr>
              <w:rFonts w:ascii="Arial" w:hAnsi="Arial" w:cs="Arial"/>
              <w:lang w:val="fr-CH"/>
            </w:rPr>
          </w:pPr>
        </w:p>
        <w:p w14:paraId="0DAC522C"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class EnsureSystemRole</w:t>
          </w:r>
        </w:p>
        <w:p w14:paraId="26D91769"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w:t>
          </w:r>
        </w:p>
        <w:p w14:paraId="7163DE2D"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1F4F45AF"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 Handle an incoming request.</w:t>
          </w:r>
        </w:p>
        <w:p w14:paraId="3F30FC41"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554A0D7F"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 @param  Closure(Request): (Response)  $next</w:t>
          </w:r>
        </w:p>
        <w:p w14:paraId="14F4B0B5"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0A2BD4FE" w14:textId="77777777" w:rsidR="006210E8" w:rsidRPr="006210E8" w:rsidRDefault="006210E8" w:rsidP="006210E8">
          <w:pPr>
            <w:pStyle w:val="Nessunaspaziatura"/>
            <w:rPr>
              <w:rFonts w:ascii="Arial" w:hAnsi="Arial" w:cs="Arial"/>
              <w:lang w:val="fr-CH"/>
            </w:rPr>
          </w:pPr>
        </w:p>
        <w:p w14:paraId="4E96C174"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public function handle(Request $request, Closure $next, string ...$roles): Response</w:t>
          </w:r>
        </w:p>
        <w:p w14:paraId="08886D4A"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74D563CE"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$user = $request-&gt;user();</w:t>
          </w:r>
        </w:p>
        <w:p w14:paraId="3962D152" w14:textId="77777777" w:rsidR="006210E8" w:rsidRPr="006210E8" w:rsidRDefault="006210E8" w:rsidP="006210E8">
          <w:pPr>
            <w:pStyle w:val="Nessunaspaziatura"/>
            <w:rPr>
              <w:rFonts w:ascii="Arial" w:hAnsi="Arial" w:cs="Arial"/>
              <w:lang w:val="fr-CH"/>
            </w:rPr>
          </w:pPr>
        </w:p>
        <w:p w14:paraId="1F04F774"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if (!$user) {</w:t>
          </w:r>
        </w:p>
        <w:p w14:paraId="1C95ED9E"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abort(401, 'Non autenticato.');</w:t>
          </w:r>
        </w:p>
        <w:p w14:paraId="3EC97D06"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52CE129D" w14:textId="77777777" w:rsidR="006210E8" w:rsidRPr="006210E8" w:rsidRDefault="006210E8" w:rsidP="006210E8">
          <w:pPr>
            <w:pStyle w:val="Nessunaspaziatura"/>
            <w:rPr>
              <w:rFonts w:ascii="Arial" w:hAnsi="Arial" w:cs="Arial"/>
              <w:lang w:val="fr-CH"/>
            </w:rPr>
          </w:pPr>
        </w:p>
        <w:p w14:paraId="46ACFD28"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if (!in_array($user-&gt;sys_role, $roles, true)) {</w:t>
          </w:r>
        </w:p>
        <w:p w14:paraId="7578C57D" w14:textId="77777777" w:rsidR="006210E8" w:rsidRPr="006210E8" w:rsidRDefault="006210E8" w:rsidP="006210E8">
          <w:pPr>
            <w:pStyle w:val="Nessunaspaziatura"/>
            <w:rPr>
              <w:rFonts w:ascii="Arial" w:hAnsi="Arial" w:cs="Arial"/>
            </w:rPr>
          </w:pPr>
          <w:r w:rsidRPr="006210E8">
            <w:rPr>
              <w:rFonts w:ascii="Arial" w:hAnsi="Arial" w:cs="Arial"/>
              <w:lang w:val="fr-CH"/>
            </w:rPr>
            <w:t xml:space="preserve">            </w:t>
          </w:r>
          <w:r w:rsidRPr="006210E8">
            <w:rPr>
              <w:rFonts w:ascii="Arial" w:hAnsi="Arial" w:cs="Arial"/>
            </w:rPr>
            <w:t>abort(403, 'Permessi di sistema insufficienti.');</w:t>
          </w:r>
        </w:p>
        <w:p w14:paraId="353D4412" w14:textId="77777777" w:rsidR="006210E8" w:rsidRPr="006210E8" w:rsidRDefault="006210E8" w:rsidP="006210E8">
          <w:pPr>
            <w:pStyle w:val="Nessunaspaziatura"/>
            <w:rPr>
              <w:rFonts w:ascii="Arial" w:hAnsi="Arial" w:cs="Arial"/>
            </w:rPr>
          </w:pPr>
          <w:r w:rsidRPr="006210E8">
            <w:rPr>
              <w:rFonts w:ascii="Arial" w:hAnsi="Arial" w:cs="Arial"/>
            </w:rPr>
            <w:t xml:space="preserve">        }</w:t>
          </w:r>
        </w:p>
        <w:p w14:paraId="0A694387" w14:textId="77777777" w:rsidR="006210E8" w:rsidRPr="006210E8" w:rsidRDefault="006210E8" w:rsidP="006210E8">
          <w:pPr>
            <w:pStyle w:val="Nessunaspaziatura"/>
            <w:rPr>
              <w:rFonts w:ascii="Arial" w:hAnsi="Arial" w:cs="Arial"/>
            </w:rPr>
          </w:pPr>
        </w:p>
        <w:p w14:paraId="0350557C" w14:textId="77777777" w:rsidR="006210E8" w:rsidRPr="006210E8" w:rsidRDefault="006210E8" w:rsidP="006210E8">
          <w:pPr>
            <w:pStyle w:val="Nessunaspaziatura"/>
            <w:rPr>
              <w:rFonts w:ascii="Arial" w:hAnsi="Arial" w:cs="Arial"/>
            </w:rPr>
          </w:pPr>
          <w:r w:rsidRPr="006210E8">
            <w:rPr>
              <w:rFonts w:ascii="Arial" w:hAnsi="Arial" w:cs="Arial"/>
            </w:rPr>
            <w:t xml:space="preserve">        return $next($request);</w:t>
          </w:r>
        </w:p>
        <w:p w14:paraId="3BEC1571" w14:textId="77777777" w:rsidR="006210E8" w:rsidRPr="006210E8" w:rsidRDefault="006210E8" w:rsidP="006210E8">
          <w:pPr>
            <w:pStyle w:val="Nessunaspaziatura"/>
            <w:rPr>
              <w:rFonts w:ascii="Arial" w:hAnsi="Arial" w:cs="Arial"/>
            </w:rPr>
          </w:pPr>
          <w:r w:rsidRPr="006210E8">
            <w:rPr>
              <w:rFonts w:ascii="Arial" w:hAnsi="Arial" w:cs="Arial"/>
            </w:rPr>
            <w:t xml:space="preserve">    }</w:t>
          </w:r>
        </w:p>
        <w:p w14:paraId="6AFF6E03" w14:textId="77777777" w:rsidR="006210E8" w:rsidRPr="006210E8" w:rsidRDefault="006210E8" w:rsidP="006210E8">
          <w:pPr>
            <w:pStyle w:val="Nessunaspaziatura"/>
            <w:rPr>
              <w:rFonts w:ascii="Arial" w:hAnsi="Arial" w:cs="Arial"/>
            </w:rPr>
          </w:pPr>
          <w:r w:rsidRPr="006210E8">
            <w:rPr>
              <w:rFonts w:ascii="Arial" w:hAnsi="Arial" w:cs="Arial"/>
            </w:rPr>
            <w:t>}</w:t>
          </w:r>
        </w:p>
        <w:p w14:paraId="642C5163" w14:textId="77777777" w:rsidR="006210E8" w:rsidRPr="006210E8" w:rsidRDefault="006210E8" w:rsidP="006210E8">
          <w:pPr>
            <w:pStyle w:val="Nessunaspaziatura"/>
            <w:rPr>
              <w:rFonts w:ascii="Arial" w:hAnsi="Arial" w:cs="Arial"/>
            </w:rPr>
          </w:pPr>
        </w:p>
        <w:p w14:paraId="133B3D2D" w14:textId="77777777" w:rsidR="006210E8" w:rsidRPr="006210E8" w:rsidRDefault="006210E8" w:rsidP="006210E8">
          <w:pPr>
            <w:pStyle w:val="Nessunaspaziatura"/>
            <w:rPr>
              <w:rFonts w:ascii="Arial" w:hAnsi="Arial" w:cs="Arial"/>
            </w:rPr>
          </w:pPr>
        </w:p>
        <w:p w14:paraId="62A6A4A3" w14:textId="77777777" w:rsidR="006210E8" w:rsidRPr="006210E8" w:rsidRDefault="006210E8" w:rsidP="006210E8">
          <w:pPr>
            <w:pStyle w:val="Nessunaspaziatura"/>
            <w:rPr>
              <w:rFonts w:ascii="Arial" w:hAnsi="Arial" w:cs="Arial"/>
            </w:rPr>
          </w:pPr>
          <w:r w:rsidRPr="006210E8">
            <w:rPr>
              <w:rFonts w:ascii="Arial" w:hAnsi="Arial" w:cs="Arial"/>
            </w:rPr>
            <w:t>&lt;?php</w:t>
          </w:r>
        </w:p>
        <w:p w14:paraId="2E06F162" w14:textId="77777777" w:rsidR="006210E8" w:rsidRPr="006210E8" w:rsidRDefault="006210E8" w:rsidP="006210E8">
          <w:pPr>
            <w:pStyle w:val="Nessunaspaziatura"/>
            <w:rPr>
              <w:rFonts w:ascii="Arial" w:hAnsi="Arial" w:cs="Arial"/>
            </w:rPr>
          </w:pPr>
        </w:p>
        <w:p w14:paraId="5B671338"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namespace App\Http\Requests;</w:t>
          </w:r>
        </w:p>
        <w:p w14:paraId="1C592449" w14:textId="77777777" w:rsidR="006210E8" w:rsidRPr="006210E8" w:rsidRDefault="006210E8" w:rsidP="006210E8">
          <w:pPr>
            <w:pStyle w:val="Nessunaspaziatura"/>
            <w:rPr>
              <w:rFonts w:ascii="Arial" w:hAnsi="Arial" w:cs="Arial"/>
              <w:lang w:val="fr-CH"/>
            </w:rPr>
          </w:pPr>
        </w:p>
        <w:p w14:paraId="22D1CF4D"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use Illuminate\Contracts\Validation\ValidationRule;</w:t>
          </w:r>
        </w:p>
        <w:p w14:paraId="660A7B16"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lastRenderedPageBreak/>
            <w:t>use Illuminate\Foundation\Http\FormRequest;</w:t>
          </w:r>
        </w:p>
        <w:p w14:paraId="3B20EB16"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use Illuminate\Validation\Rule;</w:t>
          </w:r>
        </w:p>
        <w:p w14:paraId="78E77AA3" w14:textId="77777777" w:rsidR="006210E8" w:rsidRPr="006210E8" w:rsidRDefault="006210E8" w:rsidP="006210E8">
          <w:pPr>
            <w:pStyle w:val="Nessunaspaziatura"/>
            <w:rPr>
              <w:rFonts w:ascii="Arial" w:hAnsi="Arial" w:cs="Arial"/>
              <w:lang w:val="fr-CH"/>
            </w:rPr>
          </w:pPr>
        </w:p>
        <w:p w14:paraId="6358C2A3"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class UpdateProjectMemberRequest extends FormRequest</w:t>
          </w:r>
        </w:p>
        <w:p w14:paraId="5F2FD821"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w:t>
          </w:r>
        </w:p>
        <w:p w14:paraId="49835FED"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5003DD31"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 Determine if the user is authorized to make this request.</w:t>
          </w:r>
        </w:p>
        <w:p w14:paraId="3F496F53"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7F40AAC6"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public function authorize(): bool</w:t>
          </w:r>
        </w:p>
        <w:p w14:paraId="6EE47626"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4D957256"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return true;</w:t>
          </w:r>
        </w:p>
        <w:p w14:paraId="795021AF"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12292B9E" w14:textId="77777777" w:rsidR="006210E8" w:rsidRPr="006210E8" w:rsidRDefault="006210E8" w:rsidP="006210E8">
          <w:pPr>
            <w:pStyle w:val="Nessunaspaziatura"/>
            <w:rPr>
              <w:rFonts w:ascii="Arial" w:hAnsi="Arial" w:cs="Arial"/>
              <w:lang w:val="fr-CH"/>
            </w:rPr>
          </w:pPr>
        </w:p>
        <w:p w14:paraId="507AF562"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18249828"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 Get the validation rules that apply to the request.</w:t>
          </w:r>
        </w:p>
        <w:p w14:paraId="4EEDEB0E"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185F5E97"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 @return array&lt;string, ValidationRule|array&lt;mixed&gt;|string&gt;</w:t>
          </w:r>
        </w:p>
        <w:p w14:paraId="1DBC8CEA"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6576C07A"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public function rules(): array</w:t>
          </w:r>
        </w:p>
        <w:p w14:paraId="17C2EF80"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w:t>
          </w:r>
        </w:p>
        <w:p w14:paraId="2C6AB98C"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return [</w:t>
          </w:r>
        </w:p>
        <w:p w14:paraId="155D049B" w14:textId="77777777" w:rsidR="006210E8" w:rsidRPr="006210E8" w:rsidRDefault="006210E8" w:rsidP="006210E8">
          <w:pPr>
            <w:pStyle w:val="Nessunaspaziatura"/>
            <w:rPr>
              <w:rFonts w:ascii="Arial" w:hAnsi="Arial" w:cs="Arial"/>
              <w:lang w:val="fr-CH"/>
            </w:rPr>
          </w:pPr>
          <w:r w:rsidRPr="006210E8">
            <w:rPr>
              <w:rFonts w:ascii="Arial" w:hAnsi="Arial" w:cs="Arial"/>
              <w:lang w:val="fr-CH"/>
            </w:rPr>
            <w:t xml:space="preserve">            'role' =&gt; ['required', 'string', Rule::in(['developer', 'pm', 'viewer'])],</w:t>
          </w:r>
        </w:p>
        <w:p w14:paraId="2C86727F" w14:textId="77777777" w:rsidR="006210E8" w:rsidRPr="006210E8" w:rsidRDefault="006210E8" w:rsidP="006210E8">
          <w:pPr>
            <w:pStyle w:val="Nessunaspaziatura"/>
            <w:rPr>
              <w:rFonts w:ascii="Arial" w:hAnsi="Arial" w:cs="Arial"/>
            </w:rPr>
          </w:pPr>
          <w:r w:rsidRPr="006210E8">
            <w:rPr>
              <w:rFonts w:ascii="Arial" w:hAnsi="Arial" w:cs="Arial"/>
              <w:lang w:val="fr-CH"/>
            </w:rPr>
            <w:t xml:space="preserve">        </w:t>
          </w:r>
          <w:r w:rsidRPr="006210E8">
            <w:rPr>
              <w:rFonts w:ascii="Arial" w:hAnsi="Arial" w:cs="Arial"/>
            </w:rPr>
            <w:t>];</w:t>
          </w:r>
        </w:p>
        <w:p w14:paraId="3CE330DA" w14:textId="77777777" w:rsidR="006210E8" w:rsidRPr="006210E8" w:rsidRDefault="006210E8" w:rsidP="006210E8">
          <w:pPr>
            <w:pStyle w:val="Nessunaspaziatura"/>
            <w:rPr>
              <w:rFonts w:ascii="Arial" w:hAnsi="Arial" w:cs="Arial"/>
            </w:rPr>
          </w:pPr>
          <w:r w:rsidRPr="006210E8">
            <w:rPr>
              <w:rFonts w:ascii="Arial" w:hAnsi="Arial" w:cs="Arial"/>
            </w:rPr>
            <w:t xml:space="preserve">    }</w:t>
          </w:r>
        </w:p>
        <w:p w14:paraId="72D5F64E" w14:textId="77777777" w:rsidR="006210E8" w:rsidRPr="006210E8" w:rsidRDefault="006210E8" w:rsidP="006210E8">
          <w:pPr>
            <w:pStyle w:val="Nessunaspaziatura"/>
            <w:rPr>
              <w:rFonts w:ascii="Arial" w:hAnsi="Arial" w:cs="Arial"/>
            </w:rPr>
          </w:pPr>
          <w:r w:rsidRPr="006210E8">
            <w:rPr>
              <w:rFonts w:ascii="Arial" w:hAnsi="Arial" w:cs="Arial"/>
            </w:rPr>
            <w:t>}</w:t>
          </w:r>
        </w:p>
        <w:p w14:paraId="602661E2" w14:textId="155709BF" w:rsidR="00872C0D" w:rsidRDefault="00000000" w:rsidP="00872C0D">
          <w:pPr>
            <w:pStyle w:val="Nessunaspaziatura"/>
            <w:spacing w:line="276" w:lineRule="auto"/>
            <w:rPr>
              <w:rFonts w:ascii="Arial" w:hAnsi="Arial" w:cs="Arial"/>
            </w:rPr>
          </w:pP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240C69A2" w14:textId="77777777" w:rsidR="006210E8" w:rsidRPr="006210E8" w:rsidRDefault="006210E8" w:rsidP="006210E8">
          <w:pPr>
            <w:pStyle w:val="Nessunaspaziatura"/>
            <w:rPr>
              <w:rFonts w:ascii="Arial" w:hAnsi="Arial" w:cs="Arial"/>
            </w:rPr>
          </w:pPr>
          <w:r w:rsidRPr="006210E8">
            <w:rPr>
              <w:rFonts w:ascii="Arial" w:hAnsi="Arial" w:cs="Arial"/>
            </w:rPr>
            <w:t>Quello che hai mostrato NON è il middleware usato dalla route.</w:t>
          </w:r>
        </w:p>
        <w:p w14:paraId="0B3D33B6"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La route usa:</w:t>
          </w:r>
        </w:p>
        <w:p w14:paraId="45F58803"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-&gt;middleware('project.access:pm')</w:t>
          </w:r>
        </w:p>
        <w:p w14:paraId="776FAC16"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ma tu hai mostrato:</w:t>
          </w:r>
        </w:p>
        <w:p w14:paraId="1229AF65"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EnsureSystemRole</w:t>
          </w:r>
        </w:p>
        <w:p w14:paraId="643A82A4"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Sono due middleware diversi.</w:t>
          </w:r>
        </w:p>
        <w:p w14:paraId="33B2BC53"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Il middleware problematico è quasi certamente quello registrato come:</w:t>
          </w:r>
        </w:p>
        <w:p w14:paraId="6AEF8175"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project.access</w:t>
          </w:r>
        </w:p>
        <w:p w14:paraId="01466662"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Cerca in:</w:t>
          </w:r>
        </w:p>
        <w:p w14:paraId="04D28144"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bootstrap/app.php</w:t>
          </w:r>
        </w:p>
        <w:p w14:paraId="1AB5C202"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oppure nel vecchio:</w:t>
          </w:r>
        </w:p>
        <w:p w14:paraId="49E07D75"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app/Http/Kernel.php</w:t>
          </w:r>
        </w:p>
        <w:p w14:paraId="4439CAEE"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troverai qualcosa tipo:</w:t>
          </w:r>
        </w:p>
        <w:p w14:paraId="782AF150"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'project.access' =&gt; EnsureProjectAccess::class,</w:t>
          </w:r>
        </w:p>
        <w:p w14:paraId="227876A3"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oppure:</w:t>
          </w:r>
        </w:p>
        <w:p w14:paraId="026C0656"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CheckProjectRole::class</w:t>
          </w:r>
        </w:p>
        <w:p w14:paraId="053BD0C9"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È lì dentro che quasi sicuramente hai:</w:t>
          </w:r>
        </w:p>
        <w:p w14:paraId="62C563B2"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$project-&gt;users()</w:t>
          </w:r>
        </w:p>
        <w:p w14:paraId="498E88BC"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t>Dato che:</w:t>
          </w:r>
        </w:p>
        <w:p w14:paraId="7C20601F" w14:textId="77777777" w:rsidR="006210E8" w:rsidRPr="006210E8" w:rsidRDefault="006210E8" w:rsidP="006210E8">
          <w:pPr>
            <w:pStyle w:val="Nessunaspaziatura"/>
            <w:numPr>
              <w:ilvl w:val="0"/>
              <w:numId w:val="22"/>
            </w:numPr>
            <w:spacing w:line="276" w:lineRule="auto"/>
            <w:rPr>
              <w:rFonts w:ascii="Arial" w:hAnsi="Arial" w:cs="Arial"/>
            </w:rPr>
          </w:pPr>
          <w:r w:rsidRPr="006210E8">
            <w:rPr>
              <w:rFonts w:ascii="Arial" w:hAnsi="Arial" w:cs="Arial"/>
            </w:rPr>
            <w:t>il controller è corretto</w:t>
          </w:r>
        </w:p>
        <w:p w14:paraId="01147E93" w14:textId="77777777" w:rsidR="006210E8" w:rsidRPr="006210E8" w:rsidRDefault="006210E8" w:rsidP="006210E8">
          <w:pPr>
            <w:pStyle w:val="Nessunaspaziatura"/>
            <w:numPr>
              <w:ilvl w:val="0"/>
              <w:numId w:val="22"/>
            </w:numPr>
            <w:spacing w:line="276" w:lineRule="auto"/>
            <w:rPr>
              <w:rFonts w:ascii="Arial" w:hAnsi="Arial" w:cs="Arial"/>
            </w:rPr>
          </w:pPr>
          <w:r w:rsidRPr="006210E8">
            <w:rPr>
              <w:rFonts w:ascii="Arial" w:hAnsi="Arial" w:cs="Arial"/>
            </w:rPr>
            <w:t>la FormRequest è corretta</w:t>
          </w:r>
        </w:p>
        <w:p w14:paraId="0A4883E1" w14:textId="77777777" w:rsidR="006210E8" w:rsidRPr="006210E8" w:rsidRDefault="006210E8" w:rsidP="006210E8">
          <w:pPr>
            <w:pStyle w:val="Nessunaspaziatura"/>
            <w:numPr>
              <w:ilvl w:val="0"/>
              <w:numId w:val="22"/>
            </w:numPr>
            <w:spacing w:line="276" w:lineRule="auto"/>
            <w:rPr>
              <w:rFonts w:ascii="Arial" w:hAnsi="Arial" w:cs="Arial"/>
            </w:rPr>
          </w:pPr>
          <w:r w:rsidRPr="006210E8">
            <w:rPr>
              <w:rFonts w:ascii="Arial" w:hAnsi="Arial" w:cs="Arial"/>
            </w:rPr>
            <w:t>l’errore parla esplicitamente di Project::users()</w:t>
          </w:r>
        </w:p>
        <w:p w14:paraId="1AF8043E" w14:textId="77777777" w:rsidR="006210E8" w:rsidRPr="006210E8" w:rsidRDefault="006210E8" w:rsidP="006210E8">
          <w:pPr>
            <w:pStyle w:val="Nessunaspaziatura"/>
            <w:numPr>
              <w:ilvl w:val="0"/>
              <w:numId w:val="22"/>
            </w:numPr>
            <w:spacing w:line="276" w:lineRule="auto"/>
            <w:rPr>
              <w:rFonts w:ascii="Arial" w:hAnsi="Arial" w:cs="Arial"/>
            </w:rPr>
          </w:pPr>
          <w:r w:rsidRPr="006210E8">
            <w:rPr>
              <w:rFonts w:ascii="Arial" w:hAnsi="Arial" w:cs="Arial"/>
            </w:rPr>
            <w:t>la route usa project.access</w:t>
          </w:r>
        </w:p>
        <w:p w14:paraId="37C771AA" w14:textId="77777777" w:rsidR="006210E8" w:rsidRPr="006210E8" w:rsidRDefault="006210E8" w:rsidP="006210E8">
          <w:pPr>
            <w:pStyle w:val="Nessunaspaziatura"/>
            <w:spacing w:line="276" w:lineRule="auto"/>
            <w:rPr>
              <w:rFonts w:ascii="Arial" w:hAnsi="Arial" w:cs="Arial"/>
            </w:rPr>
          </w:pPr>
          <w:r w:rsidRPr="006210E8">
            <w:rPr>
              <w:rFonts w:ascii="Arial" w:hAnsi="Arial" w:cs="Arial"/>
            </w:rPr>
            <w:lastRenderedPageBreak/>
            <w:t>il problema è praticamente certo nel middleware project.access.</w:t>
          </w:r>
        </w:p>
        <w:p w14:paraId="7601B5CC" w14:textId="79604C40"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74972BF2"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6210E8">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6210E8">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4E32CCA3" w:rsidR="00624F63" w:rsidRPr="001D1B3C" w:rsidRDefault="006210E8" w:rsidP="00624F63">
          <w:pPr>
            <w:pStyle w:val="Nessunaspaziatura"/>
            <w:spacing w:line="276" w:lineRule="auto"/>
            <w:rPr>
              <w:rFonts w:ascii="Arial" w:hAnsi="Arial" w:cs="Arial"/>
            </w:rPr>
          </w:pPr>
          <w:r>
            <w:rPr>
              <w:rFonts w:ascii="Arial" w:hAnsi="Arial" w:cs="Arial"/>
            </w:rPr>
            <w:t>Avrei definito tutti i test di mio pugno, probabilmente mettendoci il triplo del tempo senza magari andare nel dettaglio</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DBDC0" w14:textId="77777777" w:rsidR="00041E4C" w:rsidRDefault="00041E4C" w:rsidP="00DC1A1A">
      <w:pPr>
        <w:spacing w:after="0" w:line="240" w:lineRule="auto"/>
      </w:pPr>
      <w:r>
        <w:separator/>
      </w:r>
    </w:p>
    <w:p w14:paraId="24254B23" w14:textId="77777777" w:rsidR="00041E4C" w:rsidRDefault="00041E4C"/>
    <w:p w14:paraId="45C05621" w14:textId="77777777" w:rsidR="00041E4C" w:rsidRDefault="00041E4C" w:rsidP="00454290"/>
  </w:endnote>
  <w:endnote w:type="continuationSeparator" w:id="0">
    <w:p w14:paraId="04354573" w14:textId="77777777" w:rsidR="00041E4C" w:rsidRDefault="00041E4C" w:rsidP="00DC1A1A">
      <w:pPr>
        <w:spacing w:after="0" w:line="240" w:lineRule="auto"/>
      </w:pPr>
      <w:r>
        <w:continuationSeparator/>
      </w:r>
    </w:p>
    <w:p w14:paraId="0AB5EDAD" w14:textId="77777777" w:rsidR="00041E4C" w:rsidRDefault="00041E4C"/>
    <w:p w14:paraId="006BAF5D" w14:textId="77777777" w:rsidR="00041E4C" w:rsidRDefault="00041E4C"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8E63E93"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w:t>
        </w:r>
        <w:r w:rsidR="00C47F4C">
          <w:rPr>
            <w:rFonts w:ascii="Arial" w:hAnsi="Arial" w:cs="Arial"/>
          </w:rPr>
          <w:t>BrainFlow</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8214E" w14:textId="77777777" w:rsidR="00041E4C" w:rsidRDefault="00041E4C" w:rsidP="00DC1A1A">
      <w:pPr>
        <w:spacing w:after="0" w:line="240" w:lineRule="auto"/>
      </w:pPr>
      <w:r>
        <w:separator/>
      </w:r>
    </w:p>
    <w:p w14:paraId="4832AC6A" w14:textId="77777777" w:rsidR="00041E4C" w:rsidRDefault="00041E4C"/>
    <w:p w14:paraId="5B0D3ABE" w14:textId="77777777" w:rsidR="00041E4C" w:rsidRDefault="00041E4C" w:rsidP="00454290"/>
  </w:footnote>
  <w:footnote w:type="continuationSeparator" w:id="0">
    <w:p w14:paraId="2603BC42" w14:textId="77777777" w:rsidR="00041E4C" w:rsidRDefault="00041E4C" w:rsidP="00DC1A1A">
      <w:pPr>
        <w:spacing w:after="0" w:line="240" w:lineRule="auto"/>
      </w:pPr>
      <w:r>
        <w:continuationSeparator/>
      </w:r>
    </w:p>
    <w:p w14:paraId="7859E3D3" w14:textId="77777777" w:rsidR="00041E4C" w:rsidRDefault="00041E4C"/>
    <w:p w14:paraId="2B860A2B" w14:textId="77777777" w:rsidR="00041E4C" w:rsidRDefault="00041E4C"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61E1E0A"/>
    <w:multiLevelType w:val="multilevel"/>
    <w:tmpl w:val="1E5E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1"/>
  </w:num>
  <w:num w:numId="18" w16cid:durableId="495001252">
    <w:abstractNumId w:val="10"/>
  </w:num>
  <w:num w:numId="19" w16cid:durableId="289753360">
    <w:abstractNumId w:val="18"/>
  </w:num>
  <w:num w:numId="20" w16cid:durableId="657273719">
    <w:abstractNumId w:val="3"/>
  </w:num>
  <w:num w:numId="21" w16cid:durableId="1527209842">
    <w:abstractNumId w:val="0"/>
  </w:num>
  <w:num w:numId="22" w16cid:durableId="14201744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1E4C"/>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4504"/>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779B9"/>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10E8"/>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1C69"/>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0D"/>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E448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3ADC"/>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E6B6B"/>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47F4C"/>
    <w:rsid w:val="00C52C1B"/>
    <w:rsid w:val="00C52DB1"/>
    <w:rsid w:val="00C5322B"/>
    <w:rsid w:val="00C534DE"/>
    <w:rsid w:val="00C57CD6"/>
    <w:rsid w:val="00C60E3C"/>
    <w:rsid w:val="00C611BE"/>
    <w:rsid w:val="00C64231"/>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EA"/>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1BD"/>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6210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499933525">
      <w:bodyDiv w:val="1"/>
      <w:marLeft w:val="0"/>
      <w:marRight w:val="0"/>
      <w:marTop w:val="0"/>
      <w:marBottom w:val="0"/>
      <w:divBdr>
        <w:top w:val="none" w:sz="0" w:space="0" w:color="auto"/>
        <w:left w:val="none" w:sz="0" w:space="0" w:color="auto"/>
        <w:bottom w:val="none" w:sz="0" w:space="0" w:color="auto"/>
        <w:right w:val="none" w:sz="0" w:space="0" w:color="auto"/>
      </w:divBdr>
    </w:div>
    <w:div w:id="7854646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661C69"/>
    <w:rsid w:val="00726D0D"/>
    <w:rsid w:val="007F4556"/>
    <w:rsid w:val="0080736A"/>
    <w:rsid w:val="00815F49"/>
    <w:rsid w:val="00926DD3"/>
    <w:rsid w:val="00982238"/>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31</TotalTime>
  <Pages>4</Pages>
  <Words>714</Words>
  <Characters>4074</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Nome Progetto: BrainFlow</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8</cp:revision>
  <cp:lastPrinted>2017-03-29T10:57:00Z</cp:lastPrinted>
  <dcterms:created xsi:type="dcterms:W3CDTF">2026-01-19T09:45:00Z</dcterms:created>
  <dcterms:modified xsi:type="dcterms:W3CDTF">2026-05-22T15:05:00Z</dcterms:modified>
</cp:coreProperties>
</file>