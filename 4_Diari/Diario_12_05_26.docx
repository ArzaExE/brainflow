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E3B7789" w:rsidR="005D6E86" w:rsidRPr="001D1B3C" w:rsidRDefault="00451779"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84081E2" w14:textId="4921F19A" w:rsidR="00632B06" w:rsidRDefault="00040421" w:rsidP="00AB580C">
            <w:pPr>
              <w:rPr>
                <w:rFonts w:ascii="Arial" w:hAnsi="Arial" w:cs="Arial"/>
                <w:b/>
                <w:bCs/>
              </w:rPr>
            </w:pPr>
            <w:r w:rsidRPr="00040421">
              <w:rPr>
                <w:rFonts w:ascii="Arial" w:hAnsi="Arial" w:cs="Arial"/>
                <w:b/>
                <w:bCs/>
              </w:rPr>
              <w:t>Mattina</w:t>
            </w:r>
          </w:p>
          <w:p w14:paraId="0EABEE13" w14:textId="77777777" w:rsidR="00040421" w:rsidRDefault="00040421" w:rsidP="00AB580C">
            <w:pPr>
              <w:rPr>
                <w:rFonts w:ascii="Arial" w:hAnsi="Arial" w:cs="Arial"/>
              </w:rPr>
            </w:pPr>
            <w:r>
              <w:rPr>
                <w:rFonts w:ascii="Arial" w:hAnsi="Arial" w:cs="Arial"/>
              </w:rPr>
              <w:t>Ho dedicato l’intera mattina allo sviluppo dei diagrammi di progettazione (e la loro documentazione) e alla stesura dei capitoli sullo scopo del progetto e sull’analisi del dominio.</w:t>
            </w:r>
          </w:p>
          <w:p w14:paraId="172A1328" w14:textId="77777777" w:rsidR="00040421" w:rsidRDefault="00905DA0" w:rsidP="00905DA0">
            <w:pPr>
              <w:spacing w:before="240"/>
              <w:rPr>
                <w:rFonts w:ascii="Arial" w:hAnsi="Arial" w:cs="Arial"/>
              </w:rPr>
            </w:pPr>
            <w:r w:rsidRPr="000128A3">
              <w:rPr>
                <w:rFonts w:ascii="Arial" w:hAnsi="Arial" w:cs="Arial"/>
                <w:b/>
                <w:bCs/>
              </w:rPr>
              <w:t>Architettura</w:t>
            </w:r>
            <w:r>
              <w:rPr>
                <w:rFonts w:ascii="Arial" w:hAnsi="Arial" w:cs="Arial"/>
              </w:rPr>
              <w:t>: ho voluto sviluppare uno schema semplice che riperdesse gli elementi principali che si relazionano nel mio progetto (</w:t>
            </w:r>
            <w:r>
              <w:rPr>
                <w:rFonts w:ascii="Arial" w:hAnsi="Arial" w:cs="Arial"/>
              </w:rPr>
              <w:t xml:space="preserve">Client, Web Browser, Internet, Web Server, Database, Mail Server). </w:t>
            </w:r>
            <w:r w:rsidRPr="00905DA0">
              <w:rPr>
                <w:rFonts w:ascii="Arial" w:hAnsi="Arial" w:cs="Arial"/>
              </w:rPr>
              <w:t>Da notare la ridondanza di Internet nello schema, questo viene fatto per evitare fraintendimenti su possibili interazioni del client con il mail server.</w:t>
            </w:r>
            <w:r>
              <w:rPr>
                <w:rFonts w:ascii="Arial" w:hAnsi="Arial" w:cs="Arial"/>
              </w:rPr>
              <w:t xml:space="preserve"> </w:t>
            </w:r>
          </w:p>
          <w:p w14:paraId="6B732B48" w14:textId="77777777" w:rsidR="000128A3" w:rsidRDefault="000128A3" w:rsidP="00905DA0">
            <w:pPr>
              <w:spacing w:before="240"/>
              <w:rPr>
                <w:rFonts w:ascii="Arial" w:hAnsi="Arial" w:cs="Arial"/>
              </w:rPr>
            </w:pPr>
            <w:r w:rsidRPr="000128A3">
              <w:rPr>
                <w:rFonts w:ascii="Arial" w:hAnsi="Arial" w:cs="Arial"/>
                <w:b/>
                <w:bCs/>
              </w:rPr>
              <w:t>Schema ER</w:t>
            </w:r>
            <w:r w:rsidRPr="000128A3">
              <w:rPr>
                <w:rFonts w:ascii="Arial" w:hAnsi="Arial" w:cs="Arial"/>
              </w:rPr>
              <w:t>:</w:t>
            </w:r>
            <w:r>
              <w:rPr>
                <w:rFonts w:ascii="Arial" w:hAnsi="Arial" w:cs="Arial"/>
              </w:rPr>
              <w:t xml:space="preserve"> per questo schema sono partito dalle migrations di laravel in modo da creare un primo database e un primo schema ER tramite il reverse engeneering. Lo schema attuale non è ancora quello definitivo perché prevedo che durante lo sviluppo lo cambierò.</w:t>
            </w:r>
          </w:p>
          <w:p w14:paraId="17A58F6D" w14:textId="7DFAC5C6" w:rsidR="003F1416" w:rsidRDefault="003F1416" w:rsidP="00905DA0">
            <w:pPr>
              <w:spacing w:before="240"/>
              <w:rPr>
                <w:rFonts w:ascii="Arial" w:hAnsi="Arial" w:cs="Arial"/>
              </w:rPr>
            </w:pPr>
            <w:r>
              <w:rPr>
                <w:rFonts w:ascii="Arial" w:hAnsi="Arial" w:cs="Arial"/>
                <w:b/>
                <w:bCs/>
              </w:rPr>
              <w:t>P</w:t>
            </w:r>
            <w:r>
              <w:rPr>
                <w:rFonts w:ascii="Arial" w:hAnsi="Arial" w:cs="Arial"/>
                <w:b/>
                <w:bCs/>
              </w:rPr>
              <w:t>omeriggio</w:t>
            </w:r>
            <w:r w:rsidRPr="00040421">
              <w:rPr>
                <w:rFonts w:ascii="Arial" w:hAnsi="Arial" w:cs="Arial"/>
                <w:b/>
                <w:bCs/>
              </w:rPr>
              <w:t>:</w:t>
            </w:r>
          </w:p>
          <w:p w14:paraId="2EBF8EE8" w14:textId="3FA2C8C8" w:rsidR="000128A3" w:rsidRDefault="000128A3" w:rsidP="00905DA0">
            <w:pPr>
              <w:spacing w:before="240"/>
              <w:rPr>
                <w:rFonts w:ascii="Arial" w:hAnsi="Arial" w:cs="Arial"/>
              </w:rPr>
            </w:pPr>
            <w:r>
              <w:rPr>
                <w:rFonts w:ascii="Arial" w:hAnsi="Arial" w:cs="Arial"/>
                <w:b/>
                <w:bCs/>
              </w:rPr>
              <w:t xml:space="preserve">Design delle interfacce: </w:t>
            </w:r>
            <w:r>
              <w:rPr>
                <w:rFonts w:ascii="Arial" w:hAnsi="Arial" w:cs="Arial"/>
              </w:rPr>
              <w:t xml:space="preserve">Il design delle interfacce è stato generato grazie all’ausilio di uno strumento AI (vedi capitolo utilizzo dell’AI). </w:t>
            </w:r>
            <w:r w:rsidRPr="000128A3">
              <w:rPr>
                <w:rFonts w:ascii="Arial" w:hAnsi="Arial" w:cs="Arial"/>
              </w:rPr>
              <w:t>L'obiettivo della grafica è fornire all'utente un'interfaccia pulita, professionale e immediatamente comprensibile, con un'estetica sobria ma curata</w:t>
            </w:r>
          </w:p>
          <w:p w14:paraId="3D1D522F" w14:textId="77777777" w:rsidR="000128A3" w:rsidRDefault="00B66E62" w:rsidP="00905DA0">
            <w:pPr>
              <w:spacing w:before="240"/>
              <w:rPr>
                <w:rFonts w:ascii="Arial" w:hAnsi="Arial" w:cs="Arial"/>
              </w:rPr>
            </w:pPr>
            <w:r w:rsidRPr="00B66E62">
              <w:rPr>
                <w:rFonts w:ascii="Arial" w:hAnsi="Arial" w:cs="Arial"/>
                <w:b/>
                <w:bCs/>
              </w:rPr>
              <w:t>Design procedurale</w:t>
            </w:r>
            <w:r>
              <w:rPr>
                <w:rFonts w:ascii="Arial" w:hAnsi="Arial" w:cs="Arial"/>
                <w:b/>
                <w:bCs/>
              </w:rPr>
              <w:t xml:space="preserve">: </w:t>
            </w:r>
            <w:r>
              <w:rPr>
                <w:rFonts w:ascii="Arial" w:hAnsi="Arial" w:cs="Arial"/>
              </w:rPr>
              <w:t xml:space="preserve">Come diagramma procedurale ho deciso di utilizzare dei FlowChart questo perché i diagrammi che ho scelto di sviluppare non necessitano la separazione tra attori quindi ho deciso di escludere gli Swimlane. Ho sviluppato 2 diagrammi di flusso perché ritengo che questi siano utili per aiutare l’utente che legge la documentazione a capire meglio i processi più significativi e non evidenti del mio applicativo web. Come primo flusso ho scelto di rappresentare la creazione dei task perché comprende diversi passaggi che vanno a toccare diversi punti dei requisiti (p.es </w:t>
            </w:r>
            <w:r w:rsidRPr="00B66E62">
              <w:rPr>
                <w:rFonts w:ascii="Arial" w:hAnsi="Arial" w:cs="Arial"/>
              </w:rPr>
              <w:t>autenticazione</w:t>
            </w:r>
            <w:r>
              <w:rPr>
                <w:rFonts w:ascii="Arial" w:hAnsi="Arial" w:cs="Arial"/>
              </w:rPr>
              <w:t>,</w:t>
            </w:r>
            <w:r w:rsidRPr="00B66E62">
              <w:rPr>
                <w:rFonts w:ascii="Arial" w:hAnsi="Arial" w:cs="Arial"/>
              </w:rPr>
              <w:t xml:space="preserve"> autorizzazione</w:t>
            </w:r>
            <w:r>
              <w:rPr>
                <w:rFonts w:ascii="Arial" w:hAnsi="Arial" w:cs="Arial"/>
              </w:rPr>
              <w:t xml:space="preserve">, </w:t>
            </w:r>
            <w:r w:rsidRPr="00B66E62">
              <w:rPr>
                <w:rFonts w:ascii="Arial" w:hAnsi="Arial" w:cs="Arial"/>
              </w:rPr>
              <w:t>salvataggio</w:t>
            </w:r>
            <w:r>
              <w:rPr>
                <w:rFonts w:ascii="Arial" w:hAnsi="Arial" w:cs="Arial"/>
              </w:rPr>
              <w:t xml:space="preserve">, </w:t>
            </w:r>
            <w:r w:rsidRPr="00B66E62">
              <w:rPr>
                <w:rFonts w:ascii="Arial" w:hAnsi="Arial" w:cs="Arial"/>
              </w:rPr>
              <w:t>invio della notifica all'assegnatario</w:t>
            </w:r>
            <w:r>
              <w:rPr>
                <w:rFonts w:ascii="Arial" w:hAnsi="Arial" w:cs="Arial"/>
              </w:rPr>
              <w:t>, etc..). Come secondo flusso ho scelto di rappresentare lo scheduler perché viene descritto il processo automatico che viene eseguito periodicamente per identificare le scadenze e inviare notifiche.</w:t>
            </w:r>
          </w:p>
          <w:p w14:paraId="74648211" w14:textId="77777777" w:rsidR="00B66E62" w:rsidRDefault="00B66E62" w:rsidP="00905DA0">
            <w:pPr>
              <w:spacing w:before="240"/>
              <w:rPr>
                <w:rFonts w:ascii="Arial" w:hAnsi="Arial" w:cs="Arial"/>
              </w:rPr>
            </w:pPr>
            <w:r>
              <w:rPr>
                <w:rFonts w:ascii="Arial" w:hAnsi="Arial" w:cs="Arial"/>
              </w:rPr>
              <w:t xml:space="preserve">Inoltre il professor Petrini passando tra i banchi mi ha dato un parere sui diagrammi di flusso ponendomi alcune domande di riflessione a cui io ho risposto secondo la discussione </w:t>
            </w:r>
            <w:r w:rsidR="002E47BC">
              <w:rPr>
                <w:rFonts w:ascii="Arial" w:hAnsi="Arial" w:cs="Arial"/>
              </w:rPr>
              <w:t>fatta il giorno prima con la professoressa Cereda.</w:t>
            </w:r>
          </w:p>
          <w:p w14:paraId="4DD48479" w14:textId="77777777" w:rsidR="002E47BC" w:rsidRDefault="002E47BC" w:rsidP="00905DA0">
            <w:pPr>
              <w:spacing w:before="240"/>
              <w:rPr>
                <w:rFonts w:ascii="Arial" w:hAnsi="Arial" w:cs="Arial"/>
              </w:rPr>
            </w:pPr>
            <w:r w:rsidRPr="002E47BC">
              <w:rPr>
                <w:rFonts w:ascii="Arial" w:hAnsi="Arial" w:cs="Arial"/>
                <w:b/>
                <w:bCs/>
              </w:rPr>
              <w:t>Domanda</w:t>
            </w:r>
            <w:r>
              <w:rPr>
                <w:rFonts w:ascii="Arial" w:hAnsi="Arial" w:cs="Arial"/>
              </w:rPr>
              <w:t>: Che senso ha obbligare l’utente ad assegnare per forza un membro a un task? Va contro i principi del metodo Agile, i task si prendono non vengono assegnati da qualcuno</w:t>
            </w:r>
            <w:r>
              <w:rPr>
                <w:rFonts w:ascii="Arial" w:hAnsi="Arial" w:cs="Arial"/>
              </w:rPr>
              <w:br/>
            </w:r>
            <w:r w:rsidRPr="002E47BC">
              <w:rPr>
                <w:rFonts w:ascii="Arial" w:hAnsi="Arial" w:cs="Arial"/>
                <w:b/>
                <w:bCs/>
              </w:rPr>
              <w:t>Risposta</w:t>
            </w:r>
            <w:r>
              <w:rPr>
                <w:rFonts w:ascii="Arial" w:hAnsi="Arial" w:cs="Arial"/>
              </w:rPr>
              <w:t>: Ha ragione anche io mi ero posto questo problema, e discutendone con la professoressa sono arrivato alla conclusione che l’applicativo sia in un’ottica con un approccio più scolastico dove il project manager corrisponderebbe al docente e il developer lo studente. In questo caso non avrebbe senso perché lo studente deve essere assegnato a delle attività definite dal docente.</w:t>
            </w:r>
          </w:p>
          <w:p w14:paraId="1DC0069A" w14:textId="77777777" w:rsidR="002E47BC" w:rsidRDefault="002E47BC" w:rsidP="00905DA0">
            <w:pPr>
              <w:spacing w:before="240"/>
              <w:rPr>
                <w:rFonts w:ascii="Arial" w:hAnsi="Arial" w:cs="Arial"/>
              </w:rPr>
            </w:pPr>
            <w:r w:rsidRPr="002E47BC">
              <w:rPr>
                <w:rFonts w:ascii="Arial" w:hAnsi="Arial" w:cs="Arial"/>
                <w:b/>
                <w:bCs/>
              </w:rPr>
              <w:t>Domanda</w:t>
            </w:r>
            <w:r>
              <w:rPr>
                <w:rFonts w:ascii="Arial" w:hAnsi="Arial" w:cs="Arial"/>
              </w:rPr>
              <w:t xml:space="preserve">: Al posto di mandare più notifiche allo stesso utente per task/progetti in scadenza non vale la pena mandare solo una notifica con insieme tutte le scadenze? </w:t>
            </w:r>
            <w:r>
              <w:rPr>
                <w:rFonts w:ascii="Arial" w:hAnsi="Arial" w:cs="Arial"/>
              </w:rPr>
              <w:br/>
            </w:r>
            <w:r w:rsidRPr="002E47BC">
              <w:rPr>
                <w:rFonts w:ascii="Arial" w:hAnsi="Arial" w:cs="Arial"/>
                <w:b/>
                <w:bCs/>
              </w:rPr>
              <w:t>Risposta</w:t>
            </w:r>
            <w:r>
              <w:rPr>
                <w:rFonts w:ascii="Arial" w:hAnsi="Arial" w:cs="Arial"/>
              </w:rPr>
              <w:t xml:space="preserve">: Ci potrebbe stare come idea per risparmiare </w:t>
            </w:r>
            <w:r w:rsidR="008F5F51">
              <w:rPr>
                <w:rFonts w:ascii="Arial" w:hAnsi="Arial" w:cs="Arial"/>
              </w:rPr>
              <w:t>sull’eventuale</w:t>
            </w:r>
            <w:r>
              <w:rPr>
                <w:rFonts w:ascii="Arial" w:hAnsi="Arial" w:cs="Arial"/>
              </w:rPr>
              <w:t xml:space="preserve"> limite di mail, ma se guardiamo l’esperienza utente io mi troverei più comodo a vedere più notifiche separate, questo crea ordine nella tabella di marcia sulle attività senza mischiare più task/progetti.</w:t>
            </w:r>
          </w:p>
          <w:p w14:paraId="3BDFF3E9" w14:textId="20D4FA76" w:rsidR="006B40CB" w:rsidRPr="00B66E62" w:rsidRDefault="006B40CB" w:rsidP="00905DA0">
            <w:pPr>
              <w:spacing w:before="240"/>
              <w:rPr>
                <w:rFonts w:ascii="Arial" w:hAnsi="Arial" w:cs="Arial"/>
              </w:rPr>
            </w:pPr>
            <w:r>
              <w:rPr>
                <w:rFonts w:ascii="Arial" w:hAnsi="Arial" w:cs="Arial"/>
              </w:rPr>
              <w:lastRenderedPageBreak/>
              <w:t xml:space="preserve">Verso la fine del pomeriggio ho </w:t>
            </w:r>
            <w:r w:rsidR="003C316F">
              <w:rPr>
                <w:rFonts w:ascii="Arial" w:hAnsi="Arial" w:cs="Arial"/>
              </w:rPr>
              <w:t>iniziato a informarmi su come implementare la parte grafica generata dallo strumento AI nella mia struttura laravel.</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6265E12C" w:rsidR="00632B06" w:rsidRPr="001D1B3C" w:rsidRDefault="003C316F" w:rsidP="00434F37">
            <w:pPr>
              <w:rPr>
                <w:rFonts w:ascii="Arial" w:hAnsi="Arial" w:cs="Arial"/>
              </w:rPr>
            </w:pPr>
            <w:r>
              <w:rPr>
                <w:rFonts w:ascii="Arial" w:hAnsi="Arial" w:cs="Arial"/>
              </w:rPr>
              <w:t>Nessun problema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0C5384A8" w:rsidR="00632B06" w:rsidRPr="001D1B3C" w:rsidRDefault="003C316F" w:rsidP="00434F37">
            <w:pPr>
              <w:rPr>
                <w:rFonts w:ascii="Arial" w:hAnsi="Arial" w:cs="Arial"/>
              </w:rPr>
            </w:pPr>
            <w:r>
              <w:rPr>
                <w:rFonts w:ascii="Arial" w:hAnsi="Arial" w:cs="Arial"/>
              </w:rPr>
              <w:t>In ritardo, a questo punto avrei dovuto finire il setup del progetto e del DB</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45A9B772" w:rsidR="00632B06" w:rsidRPr="001D1B3C" w:rsidRDefault="003C316F" w:rsidP="00434F37">
            <w:pPr>
              <w:rPr>
                <w:rFonts w:ascii="Arial" w:hAnsi="Arial" w:cs="Arial"/>
              </w:rPr>
            </w:pPr>
            <w:r>
              <w:rPr>
                <w:rFonts w:ascii="Arial" w:hAnsi="Arial" w:cs="Arial"/>
              </w:rPr>
              <w:t>Implementare la parte grafica, iniziare con l’implementazione svolgendo il setup del progetto/db e iniziare con l’autenticazione e la gestione dei ruoli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6FD459E0"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3C316F">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11F9F62F"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3C316F">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4DFDD7A5"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3C316F">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3C316F">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2E27BFE8" w:rsidR="00872C0D" w:rsidRDefault="003C316F" w:rsidP="00872C0D">
          <w:pPr>
            <w:pStyle w:val="Nessunaspaziatura"/>
            <w:spacing w:line="276" w:lineRule="auto"/>
            <w:rPr>
              <w:rFonts w:ascii="Arial" w:hAnsi="Arial" w:cs="Arial"/>
            </w:rPr>
          </w:pPr>
          <w:r w:rsidRPr="003C316F">
            <w:rPr>
              <w:rFonts w:ascii="Arial" w:hAnsi="Arial" w:cs="Arial"/>
            </w:rPr>
            <w:t xml:space="preserve">Considera che sono un ambiente laravel quindi come frontend utilizzo file blade. Ti ho fornito uno screenshot di base per avere una idea, se tu reputi di fare di meglio fallo senza alcun problema. Affidati unicamente a quello che trovi nei requisiti, non implementare </w:t>
          </w:r>
          <w:r>
            <w:rPr>
              <w:rFonts w:ascii="Arial" w:hAnsi="Arial" w:cs="Arial"/>
            </w:rPr>
            <w:t>elementi grafici</w:t>
          </w:r>
          <w:r w:rsidRPr="003C316F">
            <w:rPr>
              <w:rFonts w:ascii="Arial" w:hAnsi="Arial" w:cs="Arial"/>
            </w:rPr>
            <w:t xml:space="preserve"> in più che non servono (p.es barra di ricerca...)</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601B5CC" w14:textId="6CA92D2E" w:rsidR="00624F63" w:rsidRPr="00872C0D" w:rsidRDefault="003C316F" w:rsidP="00624F63">
          <w:pPr>
            <w:pStyle w:val="Nessunaspaziatura"/>
            <w:spacing w:line="276" w:lineRule="auto"/>
            <w:rPr>
              <w:rFonts w:ascii="Arial" w:hAnsi="Arial" w:cs="Arial"/>
            </w:rPr>
          </w:pPr>
          <w:r>
            <w:rPr>
              <w:rFonts w:ascii="Arial" w:hAnsi="Arial" w:cs="Arial"/>
            </w:rPr>
            <w:t>Mi ha fornito una grafica di base su cui io potrò lavorare in fase d’implementazione</w:t>
          </w:r>
        </w:p>
      </w:sdtContent>
    </w:sdt>
    <w:p w14:paraId="3AA84B4C" w14:textId="77777777" w:rsidR="00624F63" w:rsidRDefault="00624F63" w:rsidP="00872C0D">
      <w:pPr>
        <w:pStyle w:val="Nessunaspaziatura"/>
        <w:rPr>
          <w:rFonts w:ascii="Arial" w:hAnsi="Arial" w:cs="Arial"/>
          <w:b/>
          <w:bCs/>
        </w:rPr>
      </w:pPr>
    </w:p>
    <w:p w14:paraId="655D6392" w14:textId="237A7F4D"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3C316F">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3C316F">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6A2CA216" w:rsidR="00624F63" w:rsidRPr="001D1B3C" w:rsidRDefault="003C316F" w:rsidP="00624F63">
          <w:pPr>
            <w:pStyle w:val="Nessunaspaziatura"/>
            <w:spacing w:line="276" w:lineRule="auto"/>
            <w:rPr>
              <w:rFonts w:ascii="Arial" w:hAnsi="Arial" w:cs="Arial"/>
            </w:rPr>
          </w:pPr>
          <w:r>
            <w:rPr>
              <w:rFonts w:ascii="Arial" w:hAnsi="Arial" w:cs="Arial"/>
            </w:rPr>
            <w:t>Avrei di sicuro fatto un mockup molto più povero</w:t>
          </w:r>
          <w:r w:rsidR="00F473A1">
            <w:rPr>
              <w:rFonts w:ascii="Arial" w:hAnsi="Arial" w:cs="Arial"/>
            </w:rPr>
            <w:t xml:space="preserve"> (p.es con visio/draw.io)</w:t>
          </w:r>
          <w:r>
            <w:rPr>
              <w:rFonts w:ascii="Arial" w:hAnsi="Arial" w:cs="Arial"/>
            </w:rPr>
            <w:t xml:space="preserve"> che in ogni caso mi avrebbe portato via diverso tempo nonostante la qualità del lavoro sarebbe stata bassa</w:t>
          </w:r>
          <w:r w:rsidR="00F473A1">
            <w:rPr>
              <w:rFonts w:ascii="Arial" w:hAnsi="Arial" w:cs="Arial"/>
            </w:rPr>
            <w:t>. Mentre per la parte del sito grafica anche lì probabilmente il risultato sarebbe stato molto più povero, lo avrei sviluppato io oppure avrei copiato esempio online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AC2F8" w14:textId="77777777" w:rsidR="00132784" w:rsidRDefault="00132784" w:rsidP="00DC1A1A">
      <w:pPr>
        <w:spacing w:after="0" w:line="240" w:lineRule="auto"/>
      </w:pPr>
      <w:r>
        <w:separator/>
      </w:r>
    </w:p>
    <w:p w14:paraId="6B4660DC" w14:textId="77777777" w:rsidR="00132784" w:rsidRDefault="00132784"/>
    <w:p w14:paraId="05FEBDAE" w14:textId="77777777" w:rsidR="00132784" w:rsidRDefault="00132784" w:rsidP="00454290"/>
  </w:endnote>
  <w:endnote w:type="continuationSeparator" w:id="0">
    <w:p w14:paraId="01499A57" w14:textId="77777777" w:rsidR="00132784" w:rsidRDefault="00132784" w:rsidP="00DC1A1A">
      <w:pPr>
        <w:spacing w:after="0" w:line="240" w:lineRule="auto"/>
      </w:pPr>
      <w:r>
        <w:continuationSeparator/>
      </w:r>
    </w:p>
    <w:p w14:paraId="7FB2B06D" w14:textId="77777777" w:rsidR="00132784" w:rsidRDefault="00132784"/>
    <w:p w14:paraId="052747FA" w14:textId="77777777" w:rsidR="00132784" w:rsidRDefault="00132784"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r w:rsidR="00C47F4C">
          <w:rPr>
            <w:rFonts w:ascii="Arial" w:hAnsi="Arial" w:cs="Arial"/>
          </w:rPr>
          <w:t>BrainFlow</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B971B" w14:textId="77777777" w:rsidR="00132784" w:rsidRDefault="00132784" w:rsidP="00DC1A1A">
      <w:pPr>
        <w:spacing w:after="0" w:line="240" w:lineRule="auto"/>
      </w:pPr>
      <w:r>
        <w:separator/>
      </w:r>
    </w:p>
    <w:p w14:paraId="23F0BD34" w14:textId="77777777" w:rsidR="00132784" w:rsidRDefault="00132784"/>
    <w:p w14:paraId="659737EC" w14:textId="77777777" w:rsidR="00132784" w:rsidRDefault="00132784" w:rsidP="00454290"/>
  </w:footnote>
  <w:footnote w:type="continuationSeparator" w:id="0">
    <w:p w14:paraId="197E4585" w14:textId="77777777" w:rsidR="00132784" w:rsidRDefault="00132784" w:rsidP="00DC1A1A">
      <w:pPr>
        <w:spacing w:after="0" w:line="240" w:lineRule="auto"/>
      </w:pPr>
      <w:r>
        <w:continuationSeparator/>
      </w:r>
    </w:p>
    <w:p w14:paraId="1C3DAD66" w14:textId="77777777" w:rsidR="00132784" w:rsidRDefault="00132784"/>
    <w:p w14:paraId="0531F0BC" w14:textId="77777777" w:rsidR="00132784" w:rsidRDefault="00132784"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28A3"/>
    <w:rsid w:val="000158A6"/>
    <w:rsid w:val="000244EB"/>
    <w:rsid w:val="00025DC2"/>
    <w:rsid w:val="00027A63"/>
    <w:rsid w:val="000308FC"/>
    <w:rsid w:val="00030C24"/>
    <w:rsid w:val="00030C7F"/>
    <w:rsid w:val="00033E81"/>
    <w:rsid w:val="00037E6F"/>
    <w:rsid w:val="00040421"/>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2784"/>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E47BC"/>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16F"/>
    <w:rsid w:val="003C32F1"/>
    <w:rsid w:val="003C740C"/>
    <w:rsid w:val="003D0B4F"/>
    <w:rsid w:val="003D1312"/>
    <w:rsid w:val="003E187E"/>
    <w:rsid w:val="003E3893"/>
    <w:rsid w:val="003E525A"/>
    <w:rsid w:val="003E6E01"/>
    <w:rsid w:val="003F0CE4"/>
    <w:rsid w:val="003F1416"/>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1779"/>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798"/>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0CB"/>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4486"/>
    <w:rsid w:val="008F1E8A"/>
    <w:rsid w:val="008F5F51"/>
    <w:rsid w:val="00900564"/>
    <w:rsid w:val="00902F15"/>
    <w:rsid w:val="009053E1"/>
    <w:rsid w:val="00905DA0"/>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6E62"/>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473A1"/>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26D0D"/>
    <w:rsid w:val="007F4556"/>
    <w:rsid w:val="0080736A"/>
    <w:rsid w:val="00815F49"/>
    <w:rsid w:val="00BE72BC"/>
    <w:rsid w:val="00D97870"/>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60</TotalTime>
  <Pages>3</Pages>
  <Words>783</Words>
  <Characters>4468</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15</cp:revision>
  <cp:lastPrinted>2017-03-29T10:57:00Z</cp:lastPrinted>
  <dcterms:created xsi:type="dcterms:W3CDTF">2026-01-19T09:45:00Z</dcterms:created>
  <dcterms:modified xsi:type="dcterms:W3CDTF">2026-05-12T14:52:00Z</dcterms:modified>
</cp:coreProperties>
</file>